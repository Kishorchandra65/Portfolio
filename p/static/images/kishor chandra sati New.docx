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EE4D" w14:textId="5FA2B433" w:rsidR="00313E55" w:rsidRPr="00FB5377" w:rsidRDefault="0025284B" w:rsidP="00FB5377">
      <w:pPr>
        <w:pStyle w:val="Title"/>
      </w:pPr>
      <w:r>
        <w:t>kishor chandra sati</w:t>
      </w:r>
      <w:r w:rsidR="00313E55" w:rsidRPr="00FB5377">
        <w:tab/>
      </w:r>
    </w:p>
    <w:p w14:paraId="269DF430" w14:textId="14CB6F93" w:rsidR="00313E55" w:rsidRPr="00FB5377" w:rsidRDefault="0025284B" w:rsidP="00FB5377">
      <w:pPr>
        <w:pStyle w:val="Subtitle"/>
      </w:pPr>
      <w:r>
        <w:t>+91 8791812711</w:t>
      </w:r>
      <w:r w:rsidR="00B743A1" w:rsidRPr="00FB5377">
        <w:t xml:space="preserve"> </w:t>
      </w:r>
      <w:r w:rsidR="00313E55" w:rsidRPr="00FB5377">
        <w:t xml:space="preserve">| </w:t>
      </w:r>
      <w:r>
        <w:t>kishorchandra65</w:t>
      </w:r>
      <w:r w:rsidR="00313E55" w:rsidRPr="00FB5377">
        <w:t xml:space="preserve">@mail.com | </w:t>
      </w:r>
      <w:r>
        <w:t>Roorkee, Uttarakhand</w:t>
      </w:r>
      <w:r w:rsidR="00694A7B" w:rsidRPr="00FB5377">
        <w:t xml:space="preserve"> </w:t>
      </w:r>
    </w:p>
    <w:p w14:paraId="14ADA4CA" w14:textId="77777777" w:rsidR="000A5CD0" w:rsidRPr="00FB5377" w:rsidRDefault="00FB5377" w:rsidP="00FB5377">
      <w:pPr>
        <w:pStyle w:val="Heading1"/>
      </w:pPr>
      <w:r w:rsidRPr="00FB5377">
        <w:t xml:space="preserve"> Career Summary</w:t>
      </w:r>
    </w:p>
    <w:p w14:paraId="64979A92" w14:textId="1563C169" w:rsidR="000A5CD0" w:rsidRPr="00864A75" w:rsidRDefault="000A5CD0" w:rsidP="00FB5377">
      <w:r w:rsidRPr="00864A75">
        <w:t xml:space="preserve"> </w:t>
      </w:r>
      <w:r w:rsidR="007232BD" w:rsidRPr="007232BD">
        <w:t>Full Stack Web Developer with MCA background and experience in developing responsive and secure web applications using HTML, CSS, JavaScript, Python (Django) and MySQL. Strong problem-solving and UI/UX skills with a focus on performance, scalability and clean code.</w:t>
      </w:r>
    </w:p>
    <w:p w14:paraId="2711ADEE" w14:textId="77777777" w:rsidR="0035013F" w:rsidRPr="00FB5377" w:rsidRDefault="00FB5377" w:rsidP="00FB5377">
      <w:pPr>
        <w:pStyle w:val="Heading1"/>
      </w:pPr>
      <w:r w:rsidRPr="00FB5377">
        <w:t xml:space="preserve"> Expertise</w:t>
      </w:r>
    </w:p>
    <w:p w14:paraId="6C4A4399" w14:textId="704D68FB" w:rsidR="000A5CD0" w:rsidRDefault="0025284B" w:rsidP="0025284B">
      <w:pPr>
        <w:ind w:left="60"/>
      </w:pPr>
      <w:r>
        <w:t>Front-End Development</w:t>
      </w:r>
      <w:r w:rsidR="00846B3E" w:rsidRPr="00864A75">
        <w:t xml:space="preserve"> </w:t>
      </w:r>
      <w:r>
        <w:t xml:space="preserve">    |     Version Control &amp; Collaboration</w:t>
      </w:r>
    </w:p>
    <w:p w14:paraId="12C74632" w14:textId="5A5E5771" w:rsidR="0025284B" w:rsidRDefault="0025284B" w:rsidP="0025284B">
      <w:pPr>
        <w:ind w:left="60"/>
      </w:pPr>
      <w:r>
        <w:t xml:space="preserve">Back-End Development      |       Deployment &amp; Hosting </w:t>
      </w:r>
    </w:p>
    <w:p w14:paraId="66ACE543" w14:textId="64C16AB4" w:rsidR="0025284B" w:rsidRPr="00864A75" w:rsidRDefault="0025284B" w:rsidP="0025284B">
      <w:pPr>
        <w:ind w:left="60"/>
      </w:pPr>
      <w:r>
        <w:t>Database Management       |     Software Development Practices</w:t>
      </w:r>
    </w:p>
    <w:p w14:paraId="78103100" w14:textId="77777777" w:rsidR="0035013F" w:rsidRPr="00FB5377" w:rsidRDefault="00FB5377" w:rsidP="00FB5377">
      <w:pPr>
        <w:pStyle w:val="Heading1"/>
      </w:pPr>
      <w:r w:rsidRPr="00FB5377">
        <w:t xml:space="preserve"> Technical Skills</w:t>
      </w:r>
    </w:p>
    <w:p w14:paraId="2034C6E9" w14:textId="60A3623A" w:rsidR="000A5CD0" w:rsidRPr="00864A75" w:rsidRDefault="005C4BE5" w:rsidP="00362CCC">
      <w:r>
        <w:t>HTML |</w:t>
      </w:r>
      <w:r w:rsidR="0025284B">
        <w:t xml:space="preserve">   CSS     |   </w:t>
      </w:r>
      <w:r w:rsidR="00486BAF">
        <w:t>Python |</w:t>
      </w:r>
      <w:r w:rsidR="0025284B">
        <w:t xml:space="preserve">     MySQL   |   </w:t>
      </w:r>
      <w:r w:rsidR="005F5EFC">
        <w:t xml:space="preserve">Git |   </w:t>
      </w:r>
      <w:r w:rsidR="007232BD">
        <w:t xml:space="preserve">GitHub   | </w:t>
      </w:r>
      <w:r w:rsidR="004A0FFB">
        <w:t>DJANGO |</w:t>
      </w:r>
      <w:r w:rsidR="007232BD">
        <w:t xml:space="preserve">   JAVA </w:t>
      </w:r>
      <w:r w:rsidR="005F5EFC">
        <w:t xml:space="preserve">(Basic) </w:t>
      </w:r>
    </w:p>
    <w:p w14:paraId="23BFA081" w14:textId="0AE5D455" w:rsidR="0035013F" w:rsidRDefault="00FB5377" w:rsidP="00FB5377">
      <w:pPr>
        <w:pStyle w:val="Heading1"/>
      </w:pPr>
      <w:r w:rsidRPr="00FB5377">
        <w:t xml:space="preserve"> Pro</w:t>
      </w:r>
      <w:r w:rsidR="007938B9">
        <w:t>jects</w:t>
      </w:r>
    </w:p>
    <w:p w14:paraId="09E44786" w14:textId="7E593592" w:rsidR="007232BD" w:rsidRPr="007232BD" w:rsidRDefault="007232BD" w:rsidP="007232BD">
      <w:r w:rsidRPr="007232BD">
        <w:rPr>
          <w:b/>
          <w:bCs/>
        </w:rPr>
        <w:t>KC Groups of Hotel – Full Stack Web Developer (Project)</w:t>
      </w:r>
    </w:p>
    <w:p w14:paraId="1598A4D7" w14:textId="0E247FF6" w:rsidR="007232BD" w:rsidRPr="007232BD" w:rsidRDefault="007232BD" w:rsidP="007232BD">
      <w:pPr>
        <w:numPr>
          <w:ilvl w:val="0"/>
          <w:numId w:val="6"/>
        </w:numPr>
      </w:pPr>
      <w:r w:rsidRPr="007232BD">
        <w:t>Developed a responsive hotel booking website using D</w:t>
      </w:r>
      <w:r w:rsidR="005F5EFC">
        <w:t>JANGO</w:t>
      </w:r>
      <w:r w:rsidRPr="007232BD">
        <w:t xml:space="preserve">, HTML, CSS, </w:t>
      </w:r>
      <w:r w:rsidR="005F5EFC">
        <w:t xml:space="preserve">JAVA SCRIPT, </w:t>
      </w:r>
      <w:r w:rsidRPr="007232BD">
        <w:t>SQL</w:t>
      </w:r>
      <w:r w:rsidR="005F5EFC">
        <w:t>, PYTHON.</w:t>
      </w:r>
    </w:p>
    <w:p w14:paraId="1BF898AF" w14:textId="77777777" w:rsidR="007232BD" w:rsidRPr="007232BD" w:rsidRDefault="007232BD" w:rsidP="007232BD">
      <w:pPr>
        <w:numPr>
          <w:ilvl w:val="0"/>
          <w:numId w:val="6"/>
        </w:numPr>
      </w:pPr>
      <w:r w:rsidRPr="007232BD">
        <w:t>Added secure login, room availability, and automated reservations.</w:t>
      </w:r>
    </w:p>
    <w:p w14:paraId="2B063D7A" w14:textId="77777777" w:rsidR="007232BD" w:rsidRPr="007232BD" w:rsidRDefault="007232BD" w:rsidP="007232BD">
      <w:pPr>
        <w:numPr>
          <w:ilvl w:val="0"/>
          <w:numId w:val="6"/>
        </w:numPr>
      </w:pPr>
      <w:r w:rsidRPr="007232BD">
        <w:t>Optimized UI and database for high performance and scalability.</w:t>
      </w:r>
    </w:p>
    <w:p w14:paraId="4B6BE54D" w14:textId="77777777" w:rsidR="007232BD" w:rsidRPr="007232BD" w:rsidRDefault="007232BD" w:rsidP="007232BD">
      <w:r w:rsidRPr="007232BD">
        <w:rPr>
          <w:b/>
          <w:bCs/>
        </w:rPr>
        <w:t>Portfolio Website — Full Stack Web Developer (Project)</w:t>
      </w:r>
    </w:p>
    <w:p w14:paraId="054897F6" w14:textId="77777777" w:rsidR="007232BD" w:rsidRPr="007232BD" w:rsidRDefault="007232BD" w:rsidP="007232BD">
      <w:pPr>
        <w:numPr>
          <w:ilvl w:val="0"/>
          <w:numId w:val="7"/>
        </w:numPr>
      </w:pPr>
      <w:r w:rsidRPr="007232BD">
        <w:t>Built a responsive portfolio using HTML, CSS, JavaScript to showcase skills and projects.</w:t>
      </w:r>
    </w:p>
    <w:p w14:paraId="75AB6336" w14:textId="20FF547E" w:rsidR="005C4BE5" w:rsidRPr="002A73E5" w:rsidRDefault="007232BD" w:rsidP="005C4BE5">
      <w:pPr>
        <w:numPr>
          <w:ilvl w:val="0"/>
          <w:numId w:val="7"/>
        </w:numPr>
      </w:pPr>
      <w:r w:rsidRPr="007232BD">
        <w:t>Designed professional UI and improved site performance &amp; SEO.</w:t>
      </w:r>
    </w:p>
    <w:p w14:paraId="72755823" w14:textId="65973A7B" w:rsidR="005C4BE5" w:rsidRDefault="005C4BE5" w:rsidP="005C4BE5">
      <w:pPr>
        <w:pStyle w:val="Heading1"/>
      </w:pPr>
      <w:r>
        <w:t xml:space="preserve">EXPERIENCE </w:t>
      </w:r>
    </w:p>
    <w:p w14:paraId="2BC6F16B" w14:textId="34647618" w:rsidR="002A73E5" w:rsidRPr="005F5EFC" w:rsidRDefault="002A73E5" w:rsidP="005C4BE5">
      <w:r w:rsidRPr="002A73E5">
        <w:rPr>
          <w:b/>
          <w:bCs/>
        </w:rPr>
        <w:t xml:space="preserve"> </w:t>
      </w:r>
      <w:r w:rsidR="005F5EFC" w:rsidRPr="002A73E5">
        <w:rPr>
          <w:b/>
          <w:bCs/>
        </w:rPr>
        <w:t>Think NeXT</w:t>
      </w:r>
      <w:r w:rsidRPr="002A73E5">
        <w:rPr>
          <w:b/>
          <w:bCs/>
        </w:rPr>
        <w:t xml:space="preserve"> Technologies | (</w:t>
      </w:r>
      <w:r w:rsidR="004A0FFB">
        <w:rPr>
          <w:b/>
          <w:bCs/>
        </w:rPr>
        <w:t>6</w:t>
      </w:r>
      <w:r w:rsidRPr="002A73E5">
        <w:rPr>
          <w:b/>
          <w:bCs/>
        </w:rPr>
        <w:t xml:space="preserve">-Month Training) | </w:t>
      </w:r>
      <w:r w:rsidRPr="005F5EFC">
        <w:t>[</w:t>
      </w:r>
      <w:r w:rsidR="005F5EFC" w:rsidRPr="005F5EFC">
        <w:t>06</w:t>
      </w:r>
      <w:r w:rsidRPr="005F5EFC">
        <w:t>/</w:t>
      </w:r>
      <w:r w:rsidR="005F5EFC" w:rsidRPr="005F5EFC">
        <w:t>2025</w:t>
      </w:r>
      <w:r w:rsidRPr="005F5EFC">
        <w:t xml:space="preserve"> – </w:t>
      </w:r>
      <w:r w:rsidR="005F5EFC" w:rsidRPr="005F5EFC">
        <w:t>12</w:t>
      </w:r>
      <w:r w:rsidRPr="005F5EFC">
        <w:t>/</w:t>
      </w:r>
      <w:r w:rsidR="005F5EFC" w:rsidRPr="005F5EFC">
        <w:t>2025</w:t>
      </w:r>
      <w:r w:rsidRPr="005F5EFC">
        <w:t>]</w:t>
      </w:r>
    </w:p>
    <w:p w14:paraId="71BA5A0C" w14:textId="4AFDF30B" w:rsidR="002A73E5" w:rsidRDefault="005F5EFC" w:rsidP="005C4BE5">
      <w:r w:rsidRPr="002A73E5">
        <w:t>Completed full</w:t>
      </w:r>
      <w:r w:rsidR="002A73E5" w:rsidRPr="002A73E5">
        <w:t>-stack development training focused on real-time web application development, backend programming, database management, and deployment.</w:t>
      </w:r>
    </w:p>
    <w:p w14:paraId="28CB461D" w14:textId="35ADEA39" w:rsidR="002A73E5" w:rsidRPr="002A73E5" w:rsidRDefault="002A73E5" w:rsidP="002A73E5">
      <w:pPr>
        <w:pStyle w:val="ListParagraph"/>
        <w:numPr>
          <w:ilvl w:val="0"/>
          <w:numId w:val="8"/>
        </w:numPr>
      </w:pPr>
      <w:r w:rsidRPr="002A73E5">
        <w:t>Designed and developed responsive web pages using HTML, CSS, JavaScript and modern UI practices.</w:t>
      </w:r>
    </w:p>
    <w:p w14:paraId="194D95D0" w14:textId="54ADF2FC" w:rsidR="002A73E5" w:rsidRPr="002A73E5" w:rsidRDefault="002A73E5" w:rsidP="002A73E5">
      <w:pPr>
        <w:pStyle w:val="ListParagraph"/>
        <w:numPr>
          <w:ilvl w:val="0"/>
          <w:numId w:val="8"/>
        </w:numPr>
      </w:pPr>
      <w:r w:rsidRPr="002A73E5">
        <w:t>Built full-stack applications using Python (Django) with CRUD operations, authentication system, and dynamic dashboards.</w:t>
      </w:r>
    </w:p>
    <w:p w14:paraId="50791248" w14:textId="28C63052" w:rsidR="002A73E5" w:rsidRDefault="002A73E5" w:rsidP="002A73E5">
      <w:pPr>
        <w:pStyle w:val="ListParagraph"/>
        <w:numPr>
          <w:ilvl w:val="0"/>
          <w:numId w:val="8"/>
        </w:numPr>
      </w:pPr>
      <w:r w:rsidRPr="002A73E5">
        <w:t>Worked with MySQL for relational database management, query optimization and secure data handling.</w:t>
      </w:r>
    </w:p>
    <w:p w14:paraId="6A30D6E0" w14:textId="67D00C5A" w:rsidR="002A73E5" w:rsidRPr="002A73E5" w:rsidRDefault="002A73E5" w:rsidP="005C4BE5">
      <w:pPr>
        <w:pStyle w:val="ListParagraph"/>
        <w:numPr>
          <w:ilvl w:val="0"/>
          <w:numId w:val="8"/>
        </w:numPr>
      </w:pPr>
      <w:r w:rsidRPr="002A73E5">
        <w:t>Successfully delivered project assignments including real-world modules like booking system, attendance tracking and user management.</w:t>
      </w:r>
    </w:p>
    <w:p w14:paraId="7067EA43" w14:textId="23BECCDF" w:rsidR="005C4BE5" w:rsidRDefault="002A73E5" w:rsidP="005C4BE5">
      <w:r w:rsidRPr="005C4BE5">
        <w:rPr>
          <w:b/>
          <w:bCs/>
        </w:rPr>
        <w:t>Cod soft</w:t>
      </w:r>
      <w:r w:rsidR="005C4BE5" w:rsidRPr="005C4BE5">
        <w:rPr>
          <w:b/>
          <w:bCs/>
        </w:rPr>
        <w:t xml:space="preserve"> | Remote | (1-Month Internship)</w:t>
      </w:r>
      <w:r w:rsidR="005F5EFC">
        <w:rPr>
          <w:b/>
          <w:bCs/>
        </w:rPr>
        <w:t xml:space="preserve"> |</w:t>
      </w:r>
      <w:r w:rsidR="005C4BE5">
        <w:rPr>
          <w:b/>
          <w:bCs/>
        </w:rPr>
        <w:t xml:space="preserve"> </w:t>
      </w:r>
      <w:r w:rsidR="005F5EFC">
        <w:t>[</w:t>
      </w:r>
      <w:r>
        <w:t>01/2025-02/2025</w:t>
      </w:r>
      <w:r w:rsidR="005F5EFC">
        <w:t>]</w:t>
      </w:r>
    </w:p>
    <w:p w14:paraId="73610E1B" w14:textId="15354319" w:rsidR="002A73E5" w:rsidRDefault="002A73E5" w:rsidP="005C4BE5">
      <w:r>
        <w:t>JAVA PROGRAMMING INTERNSHIP</w:t>
      </w:r>
    </w:p>
    <w:p w14:paraId="2C952CDB" w14:textId="14E21FE4" w:rsidR="002A73E5" w:rsidRDefault="002A73E5" w:rsidP="002A73E5">
      <w:pPr>
        <w:pStyle w:val="ListParagraph"/>
        <w:numPr>
          <w:ilvl w:val="0"/>
          <w:numId w:val="9"/>
        </w:numPr>
      </w:pPr>
      <w:r>
        <w:t>Develop and test small-scale java application and programs. Build a strong foundation for a career in software development.</w:t>
      </w:r>
    </w:p>
    <w:p w14:paraId="77A1F341" w14:textId="5C2AADA5" w:rsidR="005C4BE5" w:rsidRPr="00CA3038" w:rsidRDefault="002A73E5" w:rsidP="005C4BE5">
      <w:pPr>
        <w:pStyle w:val="ListParagraph"/>
        <w:numPr>
          <w:ilvl w:val="0"/>
          <w:numId w:val="9"/>
        </w:numPr>
      </w:pPr>
      <w:r w:rsidRPr="002A73E5">
        <w:t>Gained practical understanding of Object-Oriented Programming (OOP), exception handling, file handling and collections framework.</w:t>
      </w:r>
    </w:p>
    <w:p w14:paraId="546707A3" w14:textId="0F9CCA6A" w:rsidR="005C4BE5" w:rsidRPr="005C4BE5" w:rsidRDefault="00FB5377" w:rsidP="005C4BE5">
      <w:pPr>
        <w:pStyle w:val="Heading1"/>
      </w:pPr>
      <w:r w:rsidRPr="00864A75">
        <w:t>Education</w:t>
      </w:r>
    </w:p>
    <w:p w14:paraId="662F99AC" w14:textId="0169F114" w:rsidR="00ED16FC" w:rsidRPr="00681F32" w:rsidRDefault="00681F32" w:rsidP="00681F32">
      <w:pPr>
        <w:pStyle w:val="Heading2"/>
      </w:pPr>
      <w:r w:rsidRPr="00A75B7A">
        <w:rPr>
          <w:rStyle w:val="ALLCAPS"/>
          <w:b/>
          <w:bCs w:val="0"/>
        </w:rPr>
        <w:t>Master’s Degree</w:t>
      </w:r>
      <w:r w:rsidR="00ED16FC" w:rsidRPr="00681F32">
        <w:t xml:space="preserve"> | </w:t>
      </w:r>
      <w:r w:rsidR="00A75B7A">
        <w:t xml:space="preserve">Master in computer application </w:t>
      </w:r>
      <w:r w:rsidR="00A75B7A" w:rsidRPr="00681F32">
        <w:t>|</w:t>
      </w:r>
      <w:r w:rsidR="00ED16FC" w:rsidRPr="00681F32">
        <w:t xml:space="preserve"> </w:t>
      </w:r>
      <w:r w:rsidR="00A75B7A">
        <w:t xml:space="preserve">DIT </w:t>
      </w:r>
      <w:r w:rsidR="00ED16FC" w:rsidRPr="00681F32">
        <w:t>Universit</w:t>
      </w:r>
      <w:r w:rsidR="006F66B0">
        <w:t xml:space="preserve">y </w:t>
      </w:r>
      <w:r w:rsidR="004C0DD1">
        <w:t>(</w:t>
      </w:r>
      <w:r w:rsidR="00ED16FC" w:rsidRPr="00681F32">
        <w:t>20</w:t>
      </w:r>
      <w:r w:rsidR="00A75B7A">
        <w:t>23</w:t>
      </w:r>
      <w:r w:rsidR="00ED16FC" w:rsidRPr="00681F32">
        <w:t xml:space="preserve"> – 20</w:t>
      </w:r>
      <w:r w:rsidR="00A75B7A">
        <w:t>25</w:t>
      </w:r>
      <w:r w:rsidR="004C0DD1">
        <w:t>)</w:t>
      </w:r>
    </w:p>
    <w:p w14:paraId="4B2744FC" w14:textId="3A0060C8" w:rsidR="00870F29" w:rsidRDefault="00681F32" w:rsidP="00681F32">
      <w:pPr>
        <w:pStyle w:val="Heading2"/>
      </w:pPr>
      <w:r w:rsidRPr="00A75B7A">
        <w:rPr>
          <w:rStyle w:val="ALLCAPS"/>
          <w:b/>
          <w:bCs w:val="0"/>
        </w:rPr>
        <w:t>Bachelor’s Degree</w:t>
      </w:r>
      <w:r w:rsidR="00ED16FC" w:rsidRPr="00681F32">
        <w:t xml:space="preserve"> | </w:t>
      </w:r>
      <w:r w:rsidR="00A75B7A">
        <w:t>Bachelors in science</w:t>
      </w:r>
      <w:r w:rsidR="00ED16FC" w:rsidRPr="00681F32">
        <w:t xml:space="preserve"> | </w:t>
      </w:r>
      <w:r w:rsidR="00A75B7A">
        <w:t xml:space="preserve">HNB </w:t>
      </w:r>
      <w:r w:rsidR="00ED16FC" w:rsidRPr="00681F32">
        <w:t>University</w:t>
      </w:r>
      <w:r w:rsidR="00F52277">
        <w:t xml:space="preserve"> </w:t>
      </w:r>
      <w:r w:rsidR="004C0DD1">
        <w:t>(</w:t>
      </w:r>
      <w:r w:rsidR="00ED16FC" w:rsidRPr="00681F32">
        <w:t>2</w:t>
      </w:r>
      <w:r w:rsidR="00A75B7A">
        <w:t>017</w:t>
      </w:r>
      <w:r w:rsidR="00ED16FC" w:rsidRPr="00681F32">
        <w:t xml:space="preserve"> – 20</w:t>
      </w:r>
      <w:r w:rsidR="00A75B7A">
        <w:t>20</w:t>
      </w:r>
      <w:r w:rsidR="004C0DD1">
        <w:t>)</w:t>
      </w:r>
    </w:p>
    <w:p w14:paraId="7579DB7D" w14:textId="0530BBB9" w:rsidR="00A75B7A" w:rsidRDefault="00A75B7A" w:rsidP="00A75B7A">
      <w:r w:rsidRPr="00A75B7A">
        <w:rPr>
          <w:rStyle w:val="BOLDCapitalization"/>
          <w:rFonts w:asciiTheme="minorHAnsi" w:hAnsiTheme="minorHAnsi"/>
        </w:rPr>
        <w:t>Higher Secondary Education</w:t>
      </w:r>
      <w:r w:rsidRPr="00A75B7A">
        <w:rPr>
          <w:b/>
          <w:bCs/>
          <w:sz w:val="22"/>
          <w:szCs w:val="28"/>
        </w:rPr>
        <w:t xml:space="preserve"> (12th)</w:t>
      </w:r>
      <w:r w:rsidRPr="00A75B7A">
        <w:rPr>
          <w:sz w:val="22"/>
          <w:szCs w:val="28"/>
        </w:rPr>
        <w:t xml:space="preserve"> </w:t>
      </w:r>
      <w:r w:rsidRPr="00A75B7A">
        <w:t>|</w:t>
      </w:r>
      <w:r>
        <w:t xml:space="preserve"> </w:t>
      </w:r>
      <w:r w:rsidRPr="00A75B7A">
        <w:t>KVS l CBSE</w:t>
      </w:r>
      <w:r>
        <w:rPr>
          <w:i/>
          <w:iCs/>
        </w:rPr>
        <w:t xml:space="preserve"> </w:t>
      </w:r>
      <w:r w:rsidRPr="00A75B7A">
        <w:rPr>
          <w:i/>
          <w:iCs/>
        </w:rPr>
        <w:t>Board</w:t>
      </w:r>
      <w:r w:rsidR="00F52277">
        <w:rPr>
          <w:i/>
          <w:iCs/>
        </w:rPr>
        <w:t xml:space="preserve"> </w:t>
      </w:r>
      <w:r w:rsidR="004C0DD1">
        <w:rPr>
          <w:i/>
          <w:iCs/>
        </w:rPr>
        <w:t>(</w:t>
      </w:r>
      <w:r w:rsidRPr="00A75B7A">
        <w:t>2016</w:t>
      </w:r>
      <w:r>
        <w:t xml:space="preserve"> – </w:t>
      </w:r>
      <w:r w:rsidRPr="00A75B7A">
        <w:t>2017</w:t>
      </w:r>
      <w:r w:rsidR="004C0DD1">
        <w:t>)</w:t>
      </w:r>
    </w:p>
    <w:p w14:paraId="77602B0A" w14:textId="788AF047" w:rsidR="007938B9" w:rsidRDefault="00A75B7A" w:rsidP="00A75B7A">
      <w:r>
        <w:rPr>
          <w:b/>
          <w:bCs/>
        </w:rPr>
        <w:t xml:space="preserve">SECONDARY </w:t>
      </w:r>
      <w:r w:rsidR="007938B9">
        <w:rPr>
          <w:b/>
          <w:bCs/>
        </w:rPr>
        <w:t>EDUCATION (</w:t>
      </w:r>
      <w:r>
        <w:rPr>
          <w:b/>
          <w:bCs/>
        </w:rPr>
        <w:t>10</w:t>
      </w:r>
      <w:r w:rsidRPr="00A75B7A">
        <w:rPr>
          <w:b/>
          <w:bCs/>
          <w:vertAlign w:val="superscript"/>
        </w:rPr>
        <w:t>TH</w:t>
      </w:r>
      <w:r>
        <w:rPr>
          <w:b/>
          <w:bCs/>
        </w:rPr>
        <w:t xml:space="preserve">) </w:t>
      </w:r>
      <w:r>
        <w:t xml:space="preserve">| KVS | CBSE Board </w:t>
      </w:r>
      <w:r w:rsidR="004C0DD1">
        <w:t>(</w:t>
      </w:r>
      <w:r>
        <w:t xml:space="preserve">2013 </w:t>
      </w:r>
      <w:r w:rsidR="007938B9">
        <w:t>–</w:t>
      </w:r>
      <w:r>
        <w:t xml:space="preserve"> 201</w:t>
      </w:r>
      <w:r w:rsidR="007938B9">
        <w:t>4</w:t>
      </w:r>
      <w:r w:rsidR="004C0DD1">
        <w:t>)</w:t>
      </w:r>
    </w:p>
    <w:p w14:paraId="19148554" w14:textId="26483936" w:rsidR="007938B9" w:rsidRDefault="007938B9" w:rsidP="007938B9">
      <w:pPr>
        <w:pStyle w:val="Heading1"/>
      </w:pPr>
      <w:r>
        <w:t>websites links</w:t>
      </w:r>
    </w:p>
    <w:p w14:paraId="71CE9044" w14:textId="1136B7E3" w:rsidR="007938B9" w:rsidRDefault="007938B9" w:rsidP="007938B9">
      <w:r>
        <w:t>LinkedIn -</w:t>
      </w:r>
      <w:r w:rsidRPr="007938B9">
        <w:t xml:space="preserve"> </w:t>
      </w:r>
      <w:hyperlink r:id="rId9" w:history="1">
        <w:r w:rsidRPr="00532E32">
          <w:rPr>
            <w:rStyle w:val="Hyperlink"/>
          </w:rPr>
          <w:t>https://www.linkedin.com/feed/</w:t>
        </w:r>
      </w:hyperlink>
    </w:p>
    <w:p w14:paraId="1147BFE4" w14:textId="6B9DF61E" w:rsidR="007938B9" w:rsidRDefault="007938B9" w:rsidP="007938B9">
      <w:r>
        <w:lastRenderedPageBreak/>
        <w:t>GitHub-</w:t>
      </w:r>
      <w:r w:rsidRPr="007938B9">
        <w:t xml:space="preserve"> </w:t>
      </w:r>
      <w:hyperlink r:id="rId10" w:history="1">
        <w:r w:rsidRPr="00532E32">
          <w:rPr>
            <w:rStyle w:val="Hyperlink"/>
          </w:rPr>
          <w:t>https://github.com/</w:t>
        </w:r>
      </w:hyperlink>
    </w:p>
    <w:p w14:paraId="3C8E47CC" w14:textId="294DA9BB" w:rsidR="0035013F" w:rsidRPr="00FB5377" w:rsidRDefault="00FB5377" w:rsidP="00FB5377">
      <w:pPr>
        <w:pStyle w:val="Heading1"/>
      </w:pPr>
      <w:r w:rsidRPr="00FB5377">
        <w:t>Interests</w:t>
      </w:r>
    </w:p>
    <w:p w14:paraId="6FBF1831" w14:textId="401519C6" w:rsidR="00A75B7A" w:rsidRPr="00A75B7A" w:rsidRDefault="00A75B7A" w:rsidP="00A75B7A">
      <w:pPr>
        <w:pStyle w:val="ListParagraph"/>
        <w:numPr>
          <w:ilvl w:val="0"/>
          <w:numId w:val="9"/>
        </w:numPr>
      </w:pPr>
      <w:r w:rsidRPr="00A75B7A">
        <w:t>Sports (cricket, badminton, football)</w:t>
      </w:r>
    </w:p>
    <w:p w14:paraId="110FFEEC" w14:textId="1E6D910C" w:rsidR="00A75B7A" w:rsidRPr="00A75B7A" w:rsidRDefault="00A75B7A" w:rsidP="00A75B7A">
      <w:pPr>
        <w:pStyle w:val="ListParagraph"/>
        <w:numPr>
          <w:ilvl w:val="0"/>
          <w:numId w:val="9"/>
        </w:numPr>
      </w:pPr>
      <w:r w:rsidRPr="00A75B7A">
        <w:t>Adventure activities (trekking, hiking, exploring new places)</w:t>
      </w:r>
    </w:p>
    <w:p w14:paraId="39652531" w14:textId="2DB36599" w:rsidR="009645A0" w:rsidRDefault="009645A0" w:rsidP="00681F32"/>
    <w:p w14:paraId="3913E838" w14:textId="77777777" w:rsidR="00A75B7A" w:rsidRPr="00A75B7A" w:rsidRDefault="00A75B7A" w:rsidP="00681F32">
      <w:pPr>
        <w:rPr>
          <w:b/>
          <w:bCs/>
        </w:rPr>
      </w:pPr>
    </w:p>
    <w:sectPr w:rsidR="00A75B7A" w:rsidRPr="00A75B7A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E05C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4221B"/>
    <w:multiLevelType w:val="multilevel"/>
    <w:tmpl w:val="46E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3792F"/>
    <w:multiLevelType w:val="multilevel"/>
    <w:tmpl w:val="83A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620D4"/>
    <w:multiLevelType w:val="multilevel"/>
    <w:tmpl w:val="202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23F89"/>
    <w:multiLevelType w:val="hybridMultilevel"/>
    <w:tmpl w:val="516C33F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1FB4933"/>
    <w:multiLevelType w:val="hybridMultilevel"/>
    <w:tmpl w:val="686E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107C3"/>
    <w:multiLevelType w:val="hybridMultilevel"/>
    <w:tmpl w:val="94D63D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61F95F60"/>
    <w:multiLevelType w:val="hybridMultilevel"/>
    <w:tmpl w:val="6F82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A6BFE"/>
    <w:multiLevelType w:val="hybridMultilevel"/>
    <w:tmpl w:val="8C4E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80746"/>
    <w:multiLevelType w:val="multilevel"/>
    <w:tmpl w:val="6C5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3"/>
  </w:num>
  <w:num w:numId="2" w16cid:durableId="283390146">
    <w:abstractNumId w:val="0"/>
  </w:num>
  <w:num w:numId="3" w16cid:durableId="2011567374">
    <w:abstractNumId w:val="7"/>
  </w:num>
  <w:num w:numId="4" w16cid:durableId="1166283688">
    <w:abstractNumId w:val="5"/>
  </w:num>
  <w:num w:numId="5" w16cid:durableId="135143869">
    <w:abstractNumId w:val="2"/>
  </w:num>
  <w:num w:numId="6" w16cid:durableId="1037971235">
    <w:abstractNumId w:val="1"/>
  </w:num>
  <w:num w:numId="7" w16cid:durableId="1608394033">
    <w:abstractNumId w:val="10"/>
  </w:num>
  <w:num w:numId="8" w16cid:durableId="524254229">
    <w:abstractNumId w:val="4"/>
  </w:num>
  <w:num w:numId="9" w16cid:durableId="905802985">
    <w:abstractNumId w:val="6"/>
  </w:num>
  <w:num w:numId="10" w16cid:durableId="2012021058">
    <w:abstractNumId w:val="8"/>
  </w:num>
  <w:num w:numId="11" w16cid:durableId="1878154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4B"/>
    <w:rsid w:val="00021DA5"/>
    <w:rsid w:val="000A5CD0"/>
    <w:rsid w:val="000B6AF9"/>
    <w:rsid w:val="000F1AE2"/>
    <w:rsid w:val="001B1D7C"/>
    <w:rsid w:val="001D78C2"/>
    <w:rsid w:val="0022059A"/>
    <w:rsid w:val="0025284B"/>
    <w:rsid w:val="002702D4"/>
    <w:rsid w:val="00270B58"/>
    <w:rsid w:val="00284C89"/>
    <w:rsid w:val="002A73E5"/>
    <w:rsid w:val="002C484E"/>
    <w:rsid w:val="002E38FA"/>
    <w:rsid w:val="00313E55"/>
    <w:rsid w:val="003227BC"/>
    <w:rsid w:val="0035013F"/>
    <w:rsid w:val="00362CCC"/>
    <w:rsid w:val="00381284"/>
    <w:rsid w:val="00387012"/>
    <w:rsid w:val="004272A0"/>
    <w:rsid w:val="00446145"/>
    <w:rsid w:val="00486BAF"/>
    <w:rsid w:val="004A0FFB"/>
    <w:rsid w:val="004B07C0"/>
    <w:rsid w:val="004B7243"/>
    <w:rsid w:val="004C0DD1"/>
    <w:rsid w:val="005173BF"/>
    <w:rsid w:val="00525F8F"/>
    <w:rsid w:val="00546C22"/>
    <w:rsid w:val="005852FD"/>
    <w:rsid w:val="005C4BE5"/>
    <w:rsid w:val="005D43D7"/>
    <w:rsid w:val="005F2FAC"/>
    <w:rsid w:val="005F41F8"/>
    <w:rsid w:val="005F5EFC"/>
    <w:rsid w:val="00643D2E"/>
    <w:rsid w:val="006477FF"/>
    <w:rsid w:val="0066750D"/>
    <w:rsid w:val="00681F32"/>
    <w:rsid w:val="00694A7B"/>
    <w:rsid w:val="006A444B"/>
    <w:rsid w:val="006A6161"/>
    <w:rsid w:val="006F66B0"/>
    <w:rsid w:val="007232BD"/>
    <w:rsid w:val="0073039B"/>
    <w:rsid w:val="00750687"/>
    <w:rsid w:val="007775FF"/>
    <w:rsid w:val="007938B9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17581"/>
    <w:rsid w:val="00A17B9C"/>
    <w:rsid w:val="00A6112F"/>
    <w:rsid w:val="00A75B7A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415A"/>
    <w:rsid w:val="00C17FA0"/>
    <w:rsid w:val="00C379BD"/>
    <w:rsid w:val="00C41344"/>
    <w:rsid w:val="00C659DF"/>
    <w:rsid w:val="00C86729"/>
    <w:rsid w:val="00C87FB5"/>
    <w:rsid w:val="00C9548F"/>
    <w:rsid w:val="00CA3038"/>
    <w:rsid w:val="00CD3DC1"/>
    <w:rsid w:val="00D259E0"/>
    <w:rsid w:val="00D45817"/>
    <w:rsid w:val="00D45896"/>
    <w:rsid w:val="00D908BD"/>
    <w:rsid w:val="00E91502"/>
    <w:rsid w:val="00E92EB1"/>
    <w:rsid w:val="00E97CF1"/>
    <w:rsid w:val="00EB5E86"/>
    <w:rsid w:val="00ED16FC"/>
    <w:rsid w:val="00EF3E64"/>
    <w:rsid w:val="00F11B2E"/>
    <w:rsid w:val="00F52277"/>
    <w:rsid w:val="00FB45B6"/>
    <w:rsid w:val="00FB5377"/>
    <w:rsid w:val="00FD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8DA2"/>
  <w15:chartTrackingRefBased/>
  <w15:docId w15:val="{B6EF5ED3-D0DF-4F8C-9932-CFED8DC7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A73E5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E5"/>
    <w:rPr>
      <w:rFonts w:asciiTheme="majorHAnsi" w:eastAsiaTheme="majorEastAsia" w:hAnsiTheme="majorHAnsi" w:cstheme="majorBidi"/>
      <w:color w:val="3A62AA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75B7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feed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sho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28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Chandra</dc:creator>
  <cp:keywords/>
  <dc:description/>
  <cp:lastModifiedBy>Kishor Chandra</cp:lastModifiedBy>
  <cp:revision>14</cp:revision>
  <cp:lastPrinted>2022-09-27T08:21:00Z</cp:lastPrinted>
  <dcterms:created xsi:type="dcterms:W3CDTF">2025-11-29T07:33:00Z</dcterms:created>
  <dcterms:modified xsi:type="dcterms:W3CDTF">2025-12-12T05:29:00Z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